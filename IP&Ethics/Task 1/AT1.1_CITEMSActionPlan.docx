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51337" w:rsidP="00815B8E" w:rsidRDefault="00551337" w14:paraId="012D687E" w14:textId="77777777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F61F7A" wp14:editId="6C224C95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591200" cy="1648800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6FE0" w:rsidP="00815B8E" w:rsidRDefault="00846FE0" w14:paraId="460E6AA9" w14:textId="77777777">
      <w:pPr>
        <w:pStyle w:val="Title"/>
      </w:pPr>
      <w:r>
        <w:t>CITEMS</w:t>
      </w:r>
    </w:p>
    <w:p w:rsidRPr="006439E9" w:rsidR="006439E9" w:rsidP="00815B8E" w:rsidRDefault="00FD3E92" w14:paraId="321EBAC6" w14:textId="77777777">
      <w:pPr>
        <w:pStyle w:val="Title"/>
      </w:pPr>
      <w:r>
        <w:t>Action plan</w:t>
      </w:r>
    </w:p>
    <w:p w:rsidR="00D003C4" w:rsidP="00815B8E" w:rsidRDefault="00D003C4" w14:paraId="5FF01A04" w14:textId="77777777"/>
    <w:p w:rsidR="00D003C4" w:rsidP="00815B8E" w:rsidRDefault="00D003C4" w14:paraId="1922EE5C" w14:textId="77777777"/>
    <w:p w:rsidR="00D003C4" w:rsidP="00815B8E" w:rsidRDefault="00D003C4" w14:paraId="6C1F1044" w14:textId="77777777"/>
    <w:p w:rsidRPr="00D003C4" w:rsidR="00FD47C5" w:rsidP="00815B8E" w:rsidRDefault="00FD47C5" w14:paraId="7EC00087" w14:textId="77777777"/>
    <w:p w:rsidRPr="00FD47C5" w:rsidR="00275260" w:rsidP="00FD47C5" w:rsidRDefault="00FD3E92" w14:paraId="26E136C0" w14:textId="77777777">
      <w:pPr>
        <w:pStyle w:val="Heading1"/>
      </w:pPr>
      <w:r>
        <w:t>Project</w:t>
      </w:r>
      <w:r w:rsidRPr="00FD47C5" w:rsidR="00C8179B">
        <w:t xml:space="preserve"> </w:t>
      </w:r>
      <w:r w:rsidRPr="00FD47C5" w:rsidR="00902D13">
        <w:t>DETAILS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7938"/>
      </w:tblGrid>
      <w:tr w:rsidRPr="00815B8E" w:rsidR="00815B8E" w:rsidTr="006F3EA8" w14:paraId="002D398F" w14:textId="77777777">
        <w:tc>
          <w:tcPr>
            <w:tcW w:w="1838" w:type="dxa"/>
          </w:tcPr>
          <w:p w:rsidRPr="00FD47C5" w:rsidR="00815B8E" w:rsidP="00815B8E" w:rsidRDefault="00FD3E92" w14:paraId="28FE396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</w:tc>
        <w:tc>
          <w:tcPr>
            <w:tcW w:w="7938" w:type="dxa"/>
          </w:tcPr>
          <w:p w:rsidRPr="00815B8E" w:rsidR="00815B8E" w:rsidP="00815B8E" w:rsidRDefault="007C556D" w14:paraId="3BECA2C5" w14:textId="6F2A947A">
            <w:r>
              <w:t xml:space="preserve">Copyright and IP </w:t>
            </w:r>
            <w:r w:rsidR="007A14B0">
              <w:t>Update</w:t>
            </w:r>
          </w:p>
        </w:tc>
      </w:tr>
      <w:tr w:rsidRPr="00815B8E" w:rsidR="00FD47C5" w:rsidTr="006F3EA8" w14:paraId="6339496C" w14:textId="77777777">
        <w:tc>
          <w:tcPr>
            <w:tcW w:w="1838" w:type="dxa"/>
          </w:tcPr>
          <w:p w:rsidRPr="00FD47C5" w:rsidR="00FD47C5" w:rsidP="00815B8E" w:rsidRDefault="006F3EA8" w14:paraId="6205DC3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Start Date:</w:t>
            </w:r>
          </w:p>
        </w:tc>
        <w:tc>
          <w:tcPr>
            <w:tcW w:w="7938" w:type="dxa"/>
          </w:tcPr>
          <w:p w:rsidRPr="00815B8E" w:rsidR="00FD47C5" w:rsidP="00815B8E" w:rsidRDefault="007C556D" w14:paraId="15DD3B51" w14:textId="1EF05FCC">
            <w:r>
              <w:t>2</w:t>
            </w:r>
            <w:r w:rsidR="00182BF3">
              <w:t>7</w:t>
            </w:r>
            <w:r>
              <w:t>/11/2025</w:t>
            </w:r>
          </w:p>
        </w:tc>
      </w:tr>
      <w:tr w:rsidRPr="00815B8E" w:rsidR="00FD3E92" w:rsidTr="006F3EA8" w14:paraId="114FCAA5" w14:textId="77777777">
        <w:tc>
          <w:tcPr>
            <w:tcW w:w="1838" w:type="dxa"/>
          </w:tcPr>
          <w:p w:rsidRPr="00FD47C5" w:rsidR="00FD3E92" w:rsidP="00FD3E92" w:rsidRDefault="00FD3E92" w14:paraId="27C29A8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End </w:t>
            </w:r>
            <w:r w:rsidRPr="00FD47C5">
              <w:rPr>
                <w:b/>
                <w:bCs/>
              </w:rPr>
              <w:t xml:space="preserve">Date: </w:t>
            </w:r>
          </w:p>
        </w:tc>
        <w:tc>
          <w:tcPr>
            <w:tcW w:w="7938" w:type="dxa"/>
          </w:tcPr>
          <w:p w:rsidRPr="00815B8E" w:rsidR="00FD3E92" w:rsidP="00FD3E92" w:rsidRDefault="007C556D" w14:paraId="6FAE6B1A" w14:textId="059ECA99">
            <w:r>
              <w:t>4/12/2025</w:t>
            </w:r>
          </w:p>
        </w:tc>
      </w:tr>
    </w:tbl>
    <w:p w:rsidR="00FD3E92" w:rsidP="00815B8E" w:rsidRDefault="00FD3E92" w14:paraId="3D1DDBB5" w14:textId="77777777"/>
    <w:tbl>
      <w:tblPr>
        <w:tblStyle w:val="GridTable4-Accent3"/>
        <w:tblW w:w="9776" w:type="dxa"/>
        <w:tblLook w:val="04A0" w:firstRow="1" w:lastRow="0" w:firstColumn="1" w:lastColumn="0" w:noHBand="0" w:noVBand="1"/>
      </w:tblPr>
      <w:tblGrid>
        <w:gridCol w:w="4390"/>
        <w:gridCol w:w="1701"/>
        <w:gridCol w:w="1559"/>
        <w:gridCol w:w="2126"/>
      </w:tblGrid>
      <w:tr w:rsidR="00FD3E92" w:rsidTr="65808A58" w14:paraId="5D846B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90" w:type="dxa"/>
            <w:shd w:val="clear" w:color="auto" w:fill="4F81BD" w:themeFill="accent1"/>
            <w:tcMar/>
            <w:vAlign w:val="center"/>
          </w:tcPr>
          <w:p w:rsidRPr="00FD3E92" w:rsidR="00FD3E92" w:rsidP="00FD3E92" w:rsidRDefault="00FD3E92" w14:paraId="3D827855" w14:textId="77777777">
            <w:pPr>
              <w:pStyle w:val="Heading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bCs w:val="0"/>
                <w:lang w:val="en-US" w:eastAsia="en-US"/>
              </w:rPr>
            </w:pPr>
            <w:r w:rsidRPr="00FD3E92">
              <w:rPr>
                <w:b w:val="0"/>
                <w:bCs w:val="0"/>
                <w:lang w:val="en-US" w:eastAsia="en-US"/>
              </w:rPr>
              <w:t>Action Item</w:t>
            </w:r>
          </w:p>
        </w:tc>
        <w:tc>
          <w:tcPr>
            <w:tcW w:w="1701" w:type="dxa"/>
            <w:shd w:val="clear" w:color="auto" w:fill="4F81BD" w:themeFill="accent1"/>
            <w:tcMar/>
            <w:vAlign w:val="center"/>
          </w:tcPr>
          <w:p w:rsidRPr="00FD3E92" w:rsidR="00FD3E92" w:rsidP="00FD3E92" w:rsidRDefault="00FD3E92" w14:paraId="514F3CF4" w14:textId="77777777">
            <w:pPr>
              <w:pStyle w:val="Heading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FD3E92">
              <w:rPr>
                <w:b w:val="0"/>
                <w:bCs w:val="0"/>
                <w:lang w:val="en-US" w:eastAsia="en-US"/>
              </w:rPr>
              <w:t>Planned Completion date</w:t>
            </w:r>
          </w:p>
        </w:tc>
        <w:tc>
          <w:tcPr>
            <w:tcW w:w="1559" w:type="dxa"/>
            <w:shd w:val="clear" w:color="auto" w:fill="4F81BD" w:themeFill="accent1"/>
            <w:tcMar/>
            <w:vAlign w:val="center"/>
          </w:tcPr>
          <w:p w:rsidRPr="00FD3E92" w:rsidR="00FD3E92" w:rsidP="00FD3E92" w:rsidRDefault="00FD3E92" w14:paraId="67E241F1" w14:textId="77777777">
            <w:pPr>
              <w:pStyle w:val="Heading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FD3E92">
              <w:rPr>
                <w:b w:val="0"/>
                <w:bCs w:val="0"/>
                <w:lang w:val="en-US" w:eastAsia="en-US"/>
              </w:rPr>
              <w:t>Status</w:t>
            </w:r>
          </w:p>
        </w:tc>
        <w:tc>
          <w:tcPr>
            <w:tcW w:w="2126" w:type="dxa"/>
            <w:shd w:val="clear" w:color="auto" w:fill="4F81BD" w:themeFill="accent1"/>
            <w:tcMar/>
            <w:vAlign w:val="center"/>
          </w:tcPr>
          <w:p w:rsidRPr="00FD3E92" w:rsidR="00FD3E92" w:rsidP="00FD3E92" w:rsidRDefault="00FD3E92" w14:paraId="6E08AA91" w14:textId="77777777">
            <w:pPr>
              <w:pStyle w:val="Heading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FD3E92">
              <w:rPr>
                <w:b w:val="0"/>
                <w:bCs w:val="0"/>
                <w:lang w:val="en-US" w:eastAsia="en-US"/>
              </w:rPr>
              <w:t>Task Completed Date</w:t>
            </w:r>
          </w:p>
        </w:tc>
      </w:tr>
      <w:tr w:rsidR="00FD3E92" w:rsidTr="65808A58" w14:paraId="029AC7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90" w:type="dxa"/>
            <w:tcMar/>
          </w:tcPr>
          <w:p w:rsidRPr="006E15AC" w:rsidR="007C556D" w:rsidP="00520D61" w:rsidRDefault="007C556D" w14:paraId="7EF4BD4F" w14:textId="4026387E">
            <w:pPr>
              <w:rPr>
                <w:b w:val="0"/>
                <w:iCs/>
                <w:sz w:val="22"/>
                <w:szCs w:val="22"/>
              </w:rPr>
            </w:pPr>
            <w:r w:rsidRPr="006E15AC">
              <w:rPr>
                <w:b w:val="0"/>
                <w:iCs/>
                <w:sz w:val="22"/>
                <w:szCs w:val="22"/>
              </w:rPr>
              <w:t>Review CITEMS Intellectual Property Policy</w:t>
            </w:r>
            <w:r w:rsidRPr="006E15AC">
              <w:rPr>
                <w:bCs w:val="0"/>
                <w:iCs/>
                <w:sz w:val="22"/>
                <w:szCs w:val="22"/>
              </w:rPr>
              <w:t xml:space="preserve"> </w:t>
            </w:r>
            <w:r w:rsidRPr="006E15AC">
              <w:rPr>
                <w:b w:val="0"/>
                <w:iCs/>
                <w:sz w:val="22"/>
                <w:szCs w:val="22"/>
              </w:rPr>
              <w:t>&amp; compare to current legislation.</w:t>
            </w:r>
          </w:p>
        </w:tc>
        <w:tc>
          <w:tcPr>
            <w:tcW w:w="1701" w:type="dxa"/>
            <w:tcMar/>
          </w:tcPr>
          <w:p w:rsidRPr="006E15AC" w:rsidR="00FD3E92" w:rsidP="00520D61" w:rsidRDefault="00874A38" w14:paraId="0514C260" w14:textId="75940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27/11/2025</w:t>
            </w:r>
          </w:p>
        </w:tc>
        <w:tc>
          <w:tcPr>
            <w:tcW w:w="1559" w:type="dxa"/>
            <w:tcMar/>
          </w:tcPr>
          <w:p w:rsidRPr="006E15AC" w:rsidR="00FD3E92" w:rsidP="00520D61" w:rsidRDefault="00874A38" w14:paraId="08718258" w14:textId="77F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Done</w:t>
            </w:r>
          </w:p>
        </w:tc>
        <w:tc>
          <w:tcPr>
            <w:tcW w:w="2126" w:type="dxa"/>
            <w:tcMar/>
          </w:tcPr>
          <w:p w:rsidRPr="006E15AC" w:rsidR="00FD3E92" w:rsidP="00520D61" w:rsidRDefault="00874A38" w14:paraId="3647FBFC" w14:textId="19AD9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27/11/2025</w:t>
            </w:r>
          </w:p>
        </w:tc>
      </w:tr>
      <w:tr w:rsidR="00FD3E92" w:rsidTr="65808A58" w14:paraId="09592C04" w14:textId="77777777">
        <w:tc>
          <w:tcPr>
            <w:tcW w:w="4390" w:type="dxa"/>
            <w:tcMar/>
          </w:tcPr>
          <w:p w:rsidRPr="006E15AC" w:rsidR="00FD3E92" w:rsidP="00520D61" w:rsidRDefault="007C556D" w14:paraId="06E20C2D" w14:textId="42818298">
            <w:pPr>
              <w:rPr>
                <w:b w:val="0"/>
                <w:sz w:val="22"/>
                <w:szCs w:val="22"/>
              </w:rPr>
            </w:pPr>
            <w:r w:rsidRPr="006E15AC">
              <w:rPr>
                <w:b w:val="0"/>
                <w:sz w:val="22"/>
                <w:szCs w:val="22"/>
              </w:rPr>
              <w:t>Discuss findings in Policy Update Meeting</w:t>
            </w:r>
          </w:p>
        </w:tc>
        <w:tc>
          <w:tcPr>
            <w:tcW w:w="1701" w:type="dxa"/>
            <w:tcMar/>
          </w:tcPr>
          <w:p w:rsidRPr="006E15AC" w:rsidR="00FD3E92" w:rsidP="00520D61" w:rsidRDefault="00874A38" w14:paraId="28F9D0D3" w14:textId="4BB26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27/11/2025</w:t>
            </w:r>
          </w:p>
        </w:tc>
        <w:tc>
          <w:tcPr>
            <w:tcW w:w="1559" w:type="dxa"/>
            <w:tcMar/>
          </w:tcPr>
          <w:p w:rsidRPr="006E15AC" w:rsidR="00FD3E92" w:rsidP="00520D61" w:rsidRDefault="00874A38" w14:paraId="12CCFB26" w14:textId="7A911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2126" w:type="dxa"/>
            <w:tcMar/>
          </w:tcPr>
          <w:p w:rsidRPr="006E15AC" w:rsidR="00FD3E92" w:rsidP="00520D61" w:rsidRDefault="00874A38" w14:paraId="5CCB967D" w14:textId="16388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27/11/2025</w:t>
            </w:r>
          </w:p>
        </w:tc>
      </w:tr>
      <w:tr w:rsidR="00FD3E92" w:rsidTr="65808A58" w14:paraId="392ABC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90" w:type="dxa"/>
            <w:tcMar/>
          </w:tcPr>
          <w:p w:rsidRPr="006E15AC" w:rsidR="00FD3E92" w:rsidP="00520D61" w:rsidRDefault="007C556D" w14:paraId="3CFA5525" w14:textId="0065FDC8">
            <w:pPr>
              <w:rPr>
                <w:b w:val="0"/>
                <w:bCs w:val="0"/>
                <w:sz w:val="22"/>
                <w:szCs w:val="22"/>
              </w:rPr>
            </w:pPr>
            <w:r w:rsidRPr="006E15AC">
              <w:rPr>
                <w:b w:val="0"/>
                <w:bCs w:val="0"/>
                <w:sz w:val="22"/>
                <w:szCs w:val="22"/>
              </w:rPr>
              <w:t xml:space="preserve">Document relevant definitions and </w:t>
            </w:r>
            <w:r w:rsidRPr="006E15AC" w:rsidR="006E15AC">
              <w:rPr>
                <w:b w:val="0"/>
                <w:bCs w:val="0"/>
                <w:sz w:val="22"/>
                <w:szCs w:val="22"/>
              </w:rPr>
              <w:t>research copyright for updating.</w:t>
            </w:r>
          </w:p>
        </w:tc>
        <w:tc>
          <w:tcPr>
            <w:tcW w:w="1701" w:type="dxa"/>
            <w:tcMar/>
          </w:tcPr>
          <w:p w:rsidRPr="006E15AC" w:rsidR="00FD3E92" w:rsidP="00520D61" w:rsidRDefault="00874A38" w14:paraId="6AA12F0D" w14:textId="35E2C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28/11/2025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tcMar/>
          </w:tcPr>
          <w:p w:rsidRPr="006E15AC" w:rsidR="00FD3E92" w:rsidP="65808A58" w:rsidRDefault="006E15AC" w14:paraId="4496F1EB" w14:textId="41E35B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5808A58" w:rsidR="6CC0AB18">
              <w:rPr>
                <w:sz w:val="22"/>
                <w:szCs w:val="22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6E15AC" w:rsidR="00FD3E92" w:rsidP="65808A58" w:rsidRDefault="00FD3E92" w14:paraId="6DCBA94C" w14:textId="4A3E6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6CC0AB18">
              <w:rPr>
                <w:sz w:val="22"/>
                <w:szCs w:val="22"/>
              </w:rPr>
              <w:t>28/11/2025</w:t>
            </w:r>
          </w:p>
        </w:tc>
      </w:tr>
      <w:tr w:rsidR="00FD3E92" w:rsidTr="65808A58" w14:paraId="4490211E" w14:textId="77777777">
        <w:tc>
          <w:tcPr>
            <w:tcW w:w="4390" w:type="dxa"/>
            <w:tcMar/>
          </w:tcPr>
          <w:p w:rsidRPr="006E15AC" w:rsidR="00FD3E92" w:rsidP="00520D61" w:rsidRDefault="006E15AC" w14:paraId="3780DB3E" w14:textId="415096BC">
            <w:pPr>
              <w:rPr>
                <w:b w:val="0"/>
                <w:bCs w:val="0"/>
                <w:sz w:val="22"/>
                <w:szCs w:val="22"/>
              </w:rPr>
            </w:pPr>
            <w:r w:rsidRPr="006E15AC">
              <w:rPr>
                <w:b w:val="0"/>
                <w:bCs w:val="0"/>
                <w:sz w:val="22"/>
                <w:szCs w:val="22"/>
              </w:rPr>
              <w:t>Amend Policy with findings</w:t>
            </w:r>
          </w:p>
        </w:tc>
        <w:tc>
          <w:tcPr>
            <w:tcW w:w="1701" w:type="dxa"/>
            <w:tcMar/>
          </w:tcPr>
          <w:p w:rsidRPr="006E15AC" w:rsidR="00FD3E92" w:rsidP="00520D61" w:rsidRDefault="00874A38" w14:paraId="6567A067" w14:textId="13BC69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28/11/2025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tcMar/>
          </w:tcPr>
          <w:p w:rsidRPr="006E15AC" w:rsidR="00FD3E92" w:rsidP="00520D61" w:rsidRDefault="006E15AC" w14:paraId="5381892D" w14:textId="4D3B4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5F4F72BD">
              <w:rPr>
                <w:sz w:val="22"/>
                <w:szCs w:val="22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6E15AC" w:rsidR="00FD3E92" w:rsidP="00520D61" w:rsidRDefault="00FD3E92" w14:paraId="2B78638F" w14:textId="1FFEA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5F4F72BD">
              <w:rPr>
                <w:sz w:val="22"/>
                <w:szCs w:val="22"/>
              </w:rPr>
              <w:t>4/12/2025</w:t>
            </w:r>
          </w:p>
        </w:tc>
      </w:tr>
      <w:tr w:rsidR="00FD3E92" w:rsidTr="65808A58" w14:paraId="3E1EEF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90" w:type="dxa"/>
            <w:tcMar/>
          </w:tcPr>
          <w:p w:rsidRPr="006E15AC" w:rsidR="00FD3E92" w:rsidP="00520D61" w:rsidRDefault="006E15AC" w14:paraId="68535044" w14:textId="4214D5A1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Update CEO on findings via email</w:t>
            </w:r>
          </w:p>
        </w:tc>
        <w:tc>
          <w:tcPr>
            <w:tcW w:w="1701" w:type="dxa"/>
            <w:tcMar/>
          </w:tcPr>
          <w:p w:rsidRPr="006E15AC" w:rsidR="00FD3E92" w:rsidP="00520D61" w:rsidRDefault="00874A38" w14:paraId="5F3B2EC5" w14:textId="7DEA8D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28/11/2025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tcMar/>
          </w:tcPr>
          <w:p w:rsidRPr="006E15AC" w:rsidR="00FD3E92" w:rsidP="00520D61" w:rsidRDefault="006E15AC" w14:paraId="7C7E353F" w14:textId="6D431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19A396B8">
              <w:rPr>
                <w:sz w:val="22"/>
                <w:szCs w:val="22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6E15AC" w:rsidR="00FD3E92" w:rsidP="00520D61" w:rsidRDefault="00FD3E92" w14:paraId="10CDB17E" w14:textId="2D335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7E850020">
              <w:rPr>
                <w:sz w:val="22"/>
                <w:szCs w:val="22"/>
              </w:rPr>
              <w:t>4/12/2025</w:t>
            </w:r>
          </w:p>
        </w:tc>
      </w:tr>
      <w:tr w:rsidR="00FD3E92" w:rsidTr="65808A58" w14:paraId="3A4F5E2A" w14:textId="77777777">
        <w:tc>
          <w:tcPr>
            <w:tcW w:w="4390" w:type="dxa"/>
            <w:tcMar/>
          </w:tcPr>
          <w:p w:rsidRPr="006E15AC" w:rsidR="00FD3E92" w:rsidP="00520D61" w:rsidRDefault="006E15AC" w14:paraId="43C8ECAE" w14:textId="64211D9C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Implement CEO feedback</w:t>
            </w:r>
          </w:p>
        </w:tc>
        <w:tc>
          <w:tcPr>
            <w:tcW w:w="1701" w:type="dxa"/>
            <w:tcMar/>
          </w:tcPr>
          <w:p w:rsidRPr="006E15AC" w:rsidR="00FD3E92" w:rsidP="00520D61" w:rsidRDefault="006E15AC" w14:paraId="0E2C9652" w14:textId="0723D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1/12/2025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tcMar/>
          </w:tcPr>
          <w:p w:rsidRPr="006E15AC" w:rsidR="00FD3E92" w:rsidP="00520D61" w:rsidRDefault="006E15AC" w14:paraId="5F8F89B9" w14:textId="5176C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4C81BC93">
              <w:rPr>
                <w:sz w:val="22"/>
                <w:szCs w:val="22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6E15AC" w:rsidR="00FD3E92" w:rsidP="00520D61" w:rsidRDefault="00FD3E92" w14:paraId="20A3786B" w14:textId="3DF1F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6BE0A89E">
              <w:rPr>
                <w:sz w:val="22"/>
                <w:szCs w:val="22"/>
              </w:rPr>
              <w:t>4/12/2025</w:t>
            </w:r>
          </w:p>
        </w:tc>
      </w:tr>
      <w:tr w:rsidR="00FD3E92" w:rsidTr="65808A58" w14:paraId="1490A4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90" w:type="dxa"/>
            <w:tcMar/>
          </w:tcPr>
          <w:p w:rsidRPr="006E15AC" w:rsidR="00FD3E92" w:rsidP="00520D61" w:rsidRDefault="006E15AC" w14:paraId="11DC3B11" w14:textId="17F272D7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Update IT Head via email</w:t>
            </w:r>
          </w:p>
        </w:tc>
        <w:tc>
          <w:tcPr>
            <w:tcW w:w="1701" w:type="dxa"/>
            <w:tcMar/>
          </w:tcPr>
          <w:p w:rsidRPr="006E15AC" w:rsidR="00FD3E92" w:rsidP="00520D61" w:rsidRDefault="006E15AC" w14:paraId="48D2AB6E" w14:textId="149E6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1/12/2025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tcMar/>
          </w:tcPr>
          <w:p w:rsidRPr="006E15AC" w:rsidR="00FD3E92" w:rsidP="00520D61" w:rsidRDefault="006E15AC" w14:paraId="550773E6" w14:textId="7C3C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3DC48B74">
              <w:rPr>
                <w:sz w:val="22"/>
                <w:szCs w:val="22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6E15AC" w:rsidR="00FD3E92" w:rsidP="00520D61" w:rsidRDefault="00FD3E92" w14:paraId="19F62FB3" w14:textId="7ED4CC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6500DB7C">
              <w:rPr>
                <w:sz w:val="22"/>
                <w:szCs w:val="22"/>
              </w:rPr>
              <w:t>4/12/2025</w:t>
            </w:r>
          </w:p>
        </w:tc>
      </w:tr>
      <w:tr w:rsidR="006E15AC" w:rsidTr="65808A58" w14:paraId="665FB3CD" w14:textId="77777777">
        <w:tc>
          <w:tcPr>
            <w:tcW w:w="4390" w:type="dxa"/>
            <w:tcMar/>
          </w:tcPr>
          <w:p w:rsidR="006E15AC" w:rsidP="00520D61" w:rsidRDefault="006E15AC" w14:paraId="5E424864" w14:textId="5F0F095B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Once go-ahead is received, send out staff notification email</w:t>
            </w:r>
          </w:p>
        </w:tc>
        <w:tc>
          <w:tcPr>
            <w:tcW w:w="1701" w:type="dxa"/>
            <w:tcMar/>
          </w:tcPr>
          <w:p w:rsidR="006E15AC" w:rsidP="00520D61" w:rsidRDefault="006E15AC" w14:paraId="2FE00D74" w14:textId="5E732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2/12/2025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tcMar/>
          </w:tcPr>
          <w:p w:rsidR="006E15AC" w:rsidP="00520D61" w:rsidRDefault="006E15AC" w14:paraId="4170EEE9" w14:textId="4206F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68746335">
              <w:rPr>
                <w:sz w:val="22"/>
                <w:szCs w:val="22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6E15AC" w:rsidR="006E15AC" w:rsidP="00520D61" w:rsidRDefault="006E15AC" w14:paraId="248A3D55" w14:textId="59B31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5808A58" w:rsidR="3BC61A2C">
              <w:rPr>
                <w:sz w:val="22"/>
                <w:szCs w:val="22"/>
              </w:rPr>
              <w:t>4/12/2025</w:t>
            </w:r>
          </w:p>
        </w:tc>
      </w:tr>
    </w:tbl>
    <w:p w:rsidR="00FD3E92" w:rsidP="00815B8E" w:rsidRDefault="00FD3E92" w14:paraId="0BF5E92D" w14:textId="77777777"/>
    <w:p w:rsidR="00FD3E92" w:rsidP="00815B8E" w:rsidRDefault="00FD3E92" w14:paraId="73FF0CA1" w14:textId="77777777"/>
    <w:p w:rsidR="00E679C7" w:rsidP="00815B8E" w:rsidRDefault="00FD3E92" w14:paraId="1A947FEA" w14:textId="2B04A713">
      <w:pPr>
        <w:rPr>
          <w:caps/>
          <w:spacing w:val="15"/>
          <w:sz w:val="22"/>
          <w:szCs w:val="22"/>
        </w:rPr>
      </w:pPr>
      <w:r w:rsidRPr="00FD3E92">
        <w:rPr>
          <w:caps/>
          <w:spacing w:val="15"/>
          <w:sz w:val="22"/>
          <w:szCs w:val="22"/>
        </w:rPr>
        <w:t>AP</w:t>
      </w:r>
      <w:r>
        <w:rPr>
          <w:caps/>
          <w:spacing w:val="15"/>
          <w:sz w:val="22"/>
          <w:szCs w:val="22"/>
        </w:rPr>
        <w:t>P</w:t>
      </w:r>
      <w:r w:rsidRPr="00FD3E92">
        <w:rPr>
          <w:caps/>
          <w:spacing w:val="15"/>
          <w:sz w:val="22"/>
          <w:szCs w:val="22"/>
        </w:rPr>
        <w:t>ROVED</w:t>
      </w:r>
      <w:r>
        <w:rPr>
          <w:caps/>
          <w:spacing w:val="15"/>
          <w:sz w:val="22"/>
          <w:szCs w:val="22"/>
        </w:rPr>
        <w:t xml:space="preserve">: </w:t>
      </w:r>
      <w:r w:rsidR="00900C8E">
        <w:rPr>
          <w:caps/>
          <w:spacing w:val="15"/>
          <w:sz w:val="22"/>
          <w:szCs w:val="22"/>
        </w:rPr>
        <w:t>Frank Robson</w:t>
      </w:r>
    </w:p>
    <w:p w:rsidR="00FD3E92" w:rsidP="00815B8E" w:rsidRDefault="00FD3E92" w14:paraId="4DFBFE90" w14:textId="77777777">
      <w:pPr>
        <w:rPr>
          <w:caps/>
          <w:spacing w:val="15"/>
          <w:sz w:val="22"/>
          <w:szCs w:val="22"/>
        </w:rPr>
      </w:pPr>
    </w:p>
    <w:p w:rsidR="00FD3E92" w:rsidP="00815B8E" w:rsidRDefault="00FD3E92" w14:paraId="5761A9E3" w14:textId="77777777">
      <w:pPr>
        <w:rPr>
          <w:caps/>
          <w:spacing w:val="15"/>
          <w:sz w:val="22"/>
          <w:szCs w:val="22"/>
        </w:rPr>
      </w:pPr>
    </w:p>
    <w:p w:rsidRPr="00FD3E92" w:rsidR="00FD3E92" w:rsidP="00815B8E" w:rsidRDefault="00FD3E92" w14:paraId="58BF3F8E" w14:textId="5137CDFE">
      <w:r>
        <w:rPr>
          <w:caps/>
          <w:spacing w:val="15"/>
          <w:sz w:val="22"/>
          <w:szCs w:val="22"/>
        </w:rPr>
        <w:t xml:space="preserve">DATE: </w:t>
      </w:r>
      <w:r w:rsidR="00900C8E">
        <w:rPr>
          <w:caps/>
          <w:spacing w:val="15"/>
          <w:sz w:val="22"/>
          <w:szCs w:val="22"/>
        </w:rPr>
        <w:t>27/11/2025</w:t>
      </w:r>
    </w:p>
    <w:sectPr w:rsidRPr="00FD3E92" w:rsidR="00FD3E92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1960" w:rsidP="00815B8E" w:rsidRDefault="00AF1960" w14:paraId="5C61D536" w14:textId="77777777">
      <w:r>
        <w:separator/>
      </w:r>
    </w:p>
  </w:endnote>
  <w:endnote w:type="continuationSeparator" w:id="0">
    <w:p w:rsidR="00AF1960" w:rsidP="00815B8E" w:rsidRDefault="00AF1960" w14:paraId="3D32086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7BF6F34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0467A65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753277B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1960" w:rsidP="00815B8E" w:rsidRDefault="00AF1960" w14:paraId="3A565568" w14:textId="77777777">
      <w:r>
        <w:separator/>
      </w:r>
    </w:p>
  </w:footnote>
  <w:footnote w:type="continuationSeparator" w:id="0">
    <w:p w:rsidR="00AF1960" w:rsidP="00815B8E" w:rsidRDefault="00AF1960" w14:paraId="1EDC3F3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7E1C222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65A427B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2B0DD68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1619726965">
    <w:abstractNumId w:val="32"/>
  </w:num>
  <w:num w:numId="2" w16cid:durableId="267468017">
    <w:abstractNumId w:val="19"/>
  </w:num>
  <w:num w:numId="3" w16cid:durableId="1143083140">
    <w:abstractNumId w:val="20"/>
  </w:num>
  <w:num w:numId="4" w16cid:durableId="1688871827">
    <w:abstractNumId w:val="12"/>
  </w:num>
  <w:num w:numId="5" w16cid:durableId="1091467076">
    <w:abstractNumId w:val="33"/>
  </w:num>
  <w:num w:numId="6" w16cid:durableId="79176644">
    <w:abstractNumId w:val="9"/>
  </w:num>
  <w:num w:numId="7" w16cid:durableId="147980632">
    <w:abstractNumId w:val="7"/>
  </w:num>
  <w:num w:numId="8" w16cid:durableId="1047605750">
    <w:abstractNumId w:val="6"/>
  </w:num>
  <w:num w:numId="9" w16cid:durableId="1900285601">
    <w:abstractNumId w:val="5"/>
  </w:num>
  <w:num w:numId="10" w16cid:durableId="851383054">
    <w:abstractNumId w:val="4"/>
  </w:num>
  <w:num w:numId="11" w16cid:durableId="234780910">
    <w:abstractNumId w:val="8"/>
  </w:num>
  <w:num w:numId="12" w16cid:durableId="516122077">
    <w:abstractNumId w:val="3"/>
  </w:num>
  <w:num w:numId="13" w16cid:durableId="934509294">
    <w:abstractNumId w:val="2"/>
  </w:num>
  <w:num w:numId="14" w16cid:durableId="1221478805">
    <w:abstractNumId w:val="1"/>
  </w:num>
  <w:num w:numId="15" w16cid:durableId="1774086215">
    <w:abstractNumId w:val="0"/>
  </w:num>
  <w:num w:numId="16" w16cid:durableId="2081294833">
    <w:abstractNumId w:val="13"/>
  </w:num>
  <w:num w:numId="17" w16cid:durableId="785664301">
    <w:abstractNumId w:val="18"/>
  </w:num>
  <w:num w:numId="18" w16cid:durableId="828253348">
    <w:abstractNumId w:val="16"/>
  </w:num>
  <w:num w:numId="19" w16cid:durableId="1911575400">
    <w:abstractNumId w:val="15"/>
  </w:num>
  <w:num w:numId="20" w16cid:durableId="1677269807">
    <w:abstractNumId w:val="14"/>
  </w:num>
  <w:num w:numId="21" w16cid:durableId="897547634">
    <w:abstractNumId w:val="21"/>
  </w:num>
  <w:num w:numId="22" w16cid:durableId="1781795356">
    <w:abstractNumId w:val="3"/>
    <w:lvlOverride w:ilvl="0">
      <w:startOverride w:val="1"/>
    </w:lvlOverride>
  </w:num>
  <w:num w:numId="23" w16cid:durableId="1733232433">
    <w:abstractNumId w:val="3"/>
    <w:lvlOverride w:ilvl="0">
      <w:startOverride w:val="1"/>
    </w:lvlOverride>
  </w:num>
  <w:num w:numId="24" w16cid:durableId="481242406">
    <w:abstractNumId w:val="2"/>
    <w:lvlOverride w:ilvl="0">
      <w:startOverride w:val="1"/>
    </w:lvlOverride>
  </w:num>
  <w:num w:numId="25" w16cid:durableId="694623102">
    <w:abstractNumId w:val="30"/>
  </w:num>
  <w:num w:numId="26" w16cid:durableId="1442646735">
    <w:abstractNumId w:val="11"/>
  </w:num>
  <w:num w:numId="27" w16cid:durableId="1443108347">
    <w:abstractNumId w:val="22"/>
  </w:num>
  <w:num w:numId="28" w16cid:durableId="1317609813">
    <w:abstractNumId w:val="11"/>
  </w:num>
  <w:num w:numId="29" w16cid:durableId="1661151565">
    <w:abstractNumId w:val="29"/>
  </w:num>
  <w:num w:numId="30" w16cid:durableId="263736025">
    <w:abstractNumId w:val="23"/>
  </w:num>
  <w:num w:numId="31" w16cid:durableId="1015378623">
    <w:abstractNumId w:val="35"/>
  </w:num>
  <w:num w:numId="32" w16cid:durableId="743255814">
    <w:abstractNumId w:val="31"/>
  </w:num>
  <w:num w:numId="33" w16cid:durableId="62022549">
    <w:abstractNumId w:val="17"/>
  </w:num>
  <w:num w:numId="34" w16cid:durableId="457115346">
    <w:abstractNumId w:val="25"/>
  </w:num>
  <w:num w:numId="35" w16cid:durableId="685983952">
    <w:abstractNumId w:val="10"/>
  </w:num>
  <w:num w:numId="36" w16cid:durableId="1695692696">
    <w:abstractNumId w:val="26"/>
  </w:num>
  <w:num w:numId="37" w16cid:durableId="2046169636">
    <w:abstractNumId w:val="28"/>
  </w:num>
  <w:num w:numId="38" w16cid:durableId="1700666495">
    <w:abstractNumId w:val="24"/>
  </w:num>
  <w:num w:numId="39" w16cid:durableId="1778598077">
    <w:abstractNumId w:val="34"/>
  </w:num>
  <w:num w:numId="40" w16cid:durableId="35403785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6D"/>
    <w:rsid w:val="00057671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82BF3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3E4106"/>
    <w:rsid w:val="00410612"/>
    <w:rsid w:val="00411F8B"/>
    <w:rsid w:val="0044225D"/>
    <w:rsid w:val="00450670"/>
    <w:rsid w:val="004724BD"/>
    <w:rsid w:val="00477352"/>
    <w:rsid w:val="00491C23"/>
    <w:rsid w:val="004B5C09"/>
    <w:rsid w:val="004E227E"/>
    <w:rsid w:val="00500DD1"/>
    <w:rsid w:val="00505911"/>
    <w:rsid w:val="00521AE3"/>
    <w:rsid w:val="0052359F"/>
    <w:rsid w:val="00535B54"/>
    <w:rsid w:val="00541876"/>
    <w:rsid w:val="00551337"/>
    <w:rsid w:val="00554276"/>
    <w:rsid w:val="005765A6"/>
    <w:rsid w:val="005A3265"/>
    <w:rsid w:val="005E0ED9"/>
    <w:rsid w:val="005F0E33"/>
    <w:rsid w:val="00616B41"/>
    <w:rsid w:val="00620AE8"/>
    <w:rsid w:val="006439E9"/>
    <w:rsid w:val="0064628C"/>
    <w:rsid w:val="0065214E"/>
    <w:rsid w:val="00655EE2"/>
    <w:rsid w:val="00680296"/>
    <w:rsid w:val="006853BC"/>
    <w:rsid w:val="00687389"/>
    <w:rsid w:val="006928C1"/>
    <w:rsid w:val="006E15AC"/>
    <w:rsid w:val="006F03D4"/>
    <w:rsid w:val="006F3EA8"/>
    <w:rsid w:val="00700B1F"/>
    <w:rsid w:val="007257E9"/>
    <w:rsid w:val="00737F07"/>
    <w:rsid w:val="00744B1E"/>
    <w:rsid w:val="00756D9C"/>
    <w:rsid w:val="007619BD"/>
    <w:rsid w:val="00771C24"/>
    <w:rsid w:val="00781863"/>
    <w:rsid w:val="007A14B0"/>
    <w:rsid w:val="007C556D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74A38"/>
    <w:rsid w:val="00897D88"/>
    <w:rsid w:val="008A0319"/>
    <w:rsid w:val="008D43E9"/>
    <w:rsid w:val="008E3C0E"/>
    <w:rsid w:val="008E476B"/>
    <w:rsid w:val="00900C8E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AF196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D3E92"/>
    <w:rsid w:val="00FD47C5"/>
    <w:rsid w:val="00FD6CAB"/>
    <w:rsid w:val="19A396B8"/>
    <w:rsid w:val="3BC61A2C"/>
    <w:rsid w:val="3DC48B74"/>
    <w:rsid w:val="4C81BC93"/>
    <w:rsid w:val="5F4F72BD"/>
    <w:rsid w:val="6500DB7C"/>
    <w:rsid w:val="65808A58"/>
    <w:rsid w:val="68746335"/>
    <w:rsid w:val="692C8E00"/>
    <w:rsid w:val="6BE0A89E"/>
    <w:rsid w:val="6CC0AB18"/>
    <w:rsid w:val="7E85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teal"/>
    </o:shapedefaults>
    <o:shapelayout v:ext="edit">
      <o:idmap v:ext="edit" data="2"/>
    </o:shapelayout>
  </w:shapeDefaults>
  <w:decimalSymbol w:val="."/>
  <w:listSeparator w:val=","/>
  <w14:docId w14:val="0B812207"/>
  <w15:docId w15:val="{20F79730-CE0B-4896-BD13-27AD010D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3">
    <w:name w:val="Grid Table 4 Accent 3"/>
    <w:basedOn w:val="TableNormal"/>
    <w:uiPriority w:val="49"/>
    <w:rsid w:val="00FD3E92"/>
    <w:pPr>
      <w:spacing w:before="0" w:after="0" w:line="240" w:lineRule="auto"/>
    </w:pPr>
    <w:rPr>
      <w:lang w:val="en-AU" w:eastAsia="en-AU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0106121\Documents\GitHub\Diploma_Semester1\IP&amp;Ethics\AssessmentResources-2023\Task1\CITEMS_ActionPlan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CITEMS_ActionPlanTemplate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30106121</dc:creator>
  <dc:description/>
  <lastModifiedBy>Sam Bailey</lastModifiedBy>
  <revision>6</revision>
  <dcterms:created xsi:type="dcterms:W3CDTF">2025-11-27T06:56:00.0000000Z</dcterms:created>
  <dcterms:modified xsi:type="dcterms:W3CDTF">2025-12-04T02:55:10.5933269Z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